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090F2" w14:textId="77777777" w:rsidR="002C79E6" w:rsidRDefault="002C79E6" w:rsidP="002C79E6"/>
    <w:p w14:paraId="20B572C7" w14:textId="77777777" w:rsidR="002C79E6" w:rsidRDefault="002C79E6" w:rsidP="002C79E6"/>
    <w:p w14:paraId="6C00EE1E" w14:textId="77777777" w:rsidR="002C79E6" w:rsidRDefault="002C79E6" w:rsidP="002C79E6"/>
    <w:p w14:paraId="7ABBED15" w14:textId="77777777" w:rsidR="002C79E6" w:rsidRDefault="002C79E6" w:rsidP="002C79E6"/>
    <w:p w14:paraId="168325F5" w14:textId="77777777" w:rsidR="002C79E6" w:rsidRDefault="002C79E6" w:rsidP="002C79E6"/>
    <w:p w14:paraId="6EE0AF48" w14:textId="73700BA9" w:rsidR="201D26C8" w:rsidRDefault="00EE14CD" w:rsidP="00EE14CD">
      <w:pPr>
        <w:pStyle w:val="Title"/>
      </w:pPr>
      <w:r>
        <w:t xml:space="preserve">CS 320 Project </w:t>
      </w:r>
      <w:r w:rsidR="00013C8D">
        <w:t>Two</w:t>
      </w:r>
    </w:p>
    <w:p w14:paraId="3CB14455" w14:textId="050A4230" w:rsidR="00A417C1" w:rsidRDefault="00EE14CD" w:rsidP="002C79E6">
      <w:pPr>
        <w:pStyle w:val="Subtitle"/>
      </w:pPr>
      <w:r>
        <w:t>Kendall Meredith</w:t>
      </w:r>
    </w:p>
    <w:p w14:paraId="77974F5C" w14:textId="6DADC2BE" w:rsidR="002C79E6" w:rsidRDefault="00EE14CD" w:rsidP="002C79E6">
      <w:pPr>
        <w:pStyle w:val="Subtitle"/>
      </w:pPr>
      <w:r>
        <w:t>Southern New Hampshire University</w:t>
      </w:r>
    </w:p>
    <w:p w14:paraId="02CC7E80" w14:textId="125789D8" w:rsidR="002C79E6" w:rsidRDefault="00EE14CD" w:rsidP="002C79E6">
      <w:pPr>
        <w:pStyle w:val="Subtitle"/>
      </w:pPr>
      <w:r>
        <w:t>CS-320:</w:t>
      </w:r>
      <w:r w:rsidR="002C79E6">
        <w:t xml:space="preserve"> </w:t>
      </w:r>
      <w:r>
        <w:t>Software Test, Automation QA</w:t>
      </w:r>
    </w:p>
    <w:p w14:paraId="7A1DB48F" w14:textId="670CD7C4" w:rsidR="002C79E6" w:rsidRDefault="00EE14CD" w:rsidP="002C79E6">
      <w:pPr>
        <w:pStyle w:val="Subtitle"/>
      </w:pPr>
      <w:r>
        <w:t xml:space="preserve">Dr. Robert </w:t>
      </w:r>
      <w:r w:rsidR="00013C8D">
        <w:t>Nardelli</w:t>
      </w:r>
    </w:p>
    <w:p w14:paraId="60A4DDC4" w14:textId="43C8C778" w:rsidR="201D26C8" w:rsidRDefault="00013C8D" w:rsidP="002C79E6">
      <w:pPr>
        <w:pStyle w:val="Subtitle"/>
      </w:pPr>
      <w:r>
        <w:t>6/14/2026</w:t>
      </w:r>
    </w:p>
    <w:p w14:paraId="2FDC96E0" w14:textId="77777777" w:rsidR="201D26C8" w:rsidRDefault="201D26C8" w:rsidP="014CA2B6">
      <w:pPr>
        <w:pStyle w:val="Title2"/>
        <w:rPr>
          <w:rFonts w:ascii="Calibri" w:eastAsia="Calibri" w:hAnsi="Calibri" w:cs="Calibri"/>
          <w:szCs w:val="22"/>
        </w:rPr>
      </w:pPr>
    </w:p>
    <w:p w14:paraId="3C94CDB7" w14:textId="77777777" w:rsidR="201D26C8" w:rsidRDefault="201D26C8" w:rsidP="014CA2B6">
      <w:pPr>
        <w:pStyle w:val="Title2"/>
        <w:rPr>
          <w:rFonts w:ascii="Calibri" w:eastAsia="Calibri" w:hAnsi="Calibri" w:cs="Calibri"/>
          <w:szCs w:val="22"/>
        </w:rPr>
      </w:pPr>
    </w:p>
    <w:p w14:paraId="33A4C41E" w14:textId="77777777" w:rsidR="201D26C8" w:rsidRDefault="201D26C8" w:rsidP="014CA2B6">
      <w:pPr>
        <w:pStyle w:val="Title2"/>
        <w:rPr>
          <w:rFonts w:ascii="Calibri" w:eastAsia="Calibri" w:hAnsi="Calibri" w:cs="Calibri"/>
          <w:szCs w:val="22"/>
        </w:rPr>
      </w:pPr>
    </w:p>
    <w:p w14:paraId="5304762F" w14:textId="77777777" w:rsidR="201D26C8" w:rsidRDefault="201D26C8" w:rsidP="014CA2B6">
      <w:pPr>
        <w:pStyle w:val="Title2"/>
        <w:rPr>
          <w:rFonts w:ascii="Calibri" w:eastAsia="Calibri" w:hAnsi="Calibri" w:cs="Calibri"/>
          <w:szCs w:val="22"/>
        </w:rPr>
      </w:pPr>
    </w:p>
    <w:p w14:paraId="6D36C742" w14:textId="77777777" w:rsidR="201D26C8" w:rsidRDefault="201D26C8" w:rsidP="014CA2B6">
      <w:pPr>
        <w:pStyle w:val="Title2"/>
        <w:rPr>
          <w:rFonts w:ascii="Calibri" w:eastAsia="Calibri" w:hAnsi="Calibri" w:cs="Calibri"/>
          <w:szCs w:val="22"/>
        </w:rPr>
      </w:pPr>
    </w:p>
    <w:p w14:paraId="6987152D" w14:textId="77777777" w:rsidR="201D26C8" w:rsidRDefault="201D26C8" w:rsidP="014CA2B6">
      <w:pPr>
        <w:pStyle w:val="Title2"/>
        <w:rPr>
          <w:rFonts w:ascii="Calibri" w:eastAsia="Calibri" w:hAnsi="Calibri" w:cs="Calibri"/>
          <w:szCs w:val="22"/>
        </w:rPr>
      </w:pPr>
    </w:p>
    <w:p w14:paraId="7E445641" w14:textId="77777777" w:rsidR="201D26C8" w:rsidRDefault="201D26C8" w:rsidP="014CA2B6">
      <w:pPr>
        <w:pStyle w:val="Title2"/>
        <w:rPr>
          <w:rFonts w:ascii="Calibri" w:eastAsia="Calibri" w:hAnsi="Calibri" w:cs="Calibri"/>
          <w:szCs w:val="22"/>
        </w:rPr>
      </w:pPr>
    </w:p>
    <w:p w14:paraId="1EAE05EF" w14:textId="77777777" w:rsidR="000D4642" w:rsidRDefault="000D4642">
      <w:pPr>
        <w:rPr>
          <w:rFonts w:ascii="Calibri" w:eastAsia="Calibri" w:hAnsi="Calibri" w:cs="Calibri"/>
          <w:szCs w:val="22"/>
        </w:rPr>
      </w:pPr>
      <w:r>
        <w:rPr>
          <w:rFonts w:ascii="Calibri" w:eastAsia="Calibri" w:hAnsi="Calibri" w:cs="Calibri"/>
          <w:szCs w:val="22"/>
        </w:rPr>
        <w:br w:type="page"/>
      </w:r>
    </w:p>
    <w:p w14:paraId="1526614B" w14:textId="11265F43" w:rsidR="00A417C1" w:rsidRPr="00B863FB" w:rsidRDefault="00013C8D" w:rsidP="00B863FB">
      <w:pPr>
        <w:pStyle w:val="SectionTitle"/>
      </w:pPr>
      <w:r>
        <w:lastRenderedPageBreak/>
        <w:t>Summary and Reflection Report</w:t>
      </w:r>
    </w:p>
    <w:p w14:paraId="5E3EC138" w14:textId="45DDC605" w:rsidR="67AE9998" w:rsidRDefault="00013C8D" w:rsidP="00013C8D">
      <w:pPr>
        <w:rPr>
          <w:b/>
          <w:bCs/>
        </w:rPr>
      </w:pPr>
      <w:r>
        <w:rPr>
          <w:b/>
          <w:bCs/>
        </w:rPr>
        <w:t>Summary</w:t>
      </w:r>
    </w:p>
    <w:p w14:paraId="7FDF3793" w14:textId="4F26C8F3" w:rsidR="00013C8D" w:rsidRDefault="00EE1437" w:rsidP="00013C8D">
      <w:r>
        <w:t>For Project One, I made and tested three features for a mobile application: the Contact Service, Task Service, and Appointment</w:t>
      </w:r>
      <w:r w:rsidR="00F746D2">
        <w:t xml:space="preserve"> Service. My unit testing approach focused on verifying that each class </w:t>
      </w:r>
      <w:r w:rsidR="003A0C89">
        <w:t>met its stated requirements and that invalid data was properly rejected. I used JUnit tests to validate both expected behavior and error handling.</w:t>
      </w:r>
    </w:p>
    <w:p w14:paraId="77471A77" w14:textId="48CBC618" w:rsidR="003A0C89" w:rsidRDefault="00A50315" w:rsidP="00013C8D">
      <w:r>
        <w:t>For the Contact Service, I created tests to verify that valid contacts could be created and stored successfully.</w:t>
      </w:r>
      <w:r w:rsidR="000C7313">
        <w:t xml:space="preserve"> I also tested</w:t>
      </w:r>
      <w:r w:rsidR="00430DED">
        <w:t xml:space="preserve"> all validation requirements, including null values, excessive field lengths, invalid phone number</w:t>
      </w:r>
      <w:r w:rsidR="000B02E7">
        <w:t xml:space="preserve">s, duplicate contact IDs, and attempts to update or delete contacts that didn’t </w:t>
      </w:r>
      <w:r w:rsidR="008C24F8">
        <w:t>exist.</w:t>
      </w:r>
      <w:r w:rsidR="0034738A">
        <w:t xml:space="preserve"> This approach aligned closely with the software requirements because every requirement listed in the project specification was represented by at least one test case.</w:t>
      </w:r>
    </w:p>
    <w:p w14:paraId="33202C0A" w14:textId="7D2AC3B9" w:rsidR="0034738A" w:rsidRDefault="00AD0755" w:rsidP="00013C8D">
      <w:r>
        <w:t>For the Task Serv</w:t>
      </w:r>
      <w:r w:rsidR="007C60EC">
        <w:t>ice, I used a similar approach. I tested valid task creation, task updates, duplicate task IDs, and invalid inputs like null values and field leng</w:t>
      </w:r>
      <w:r w:rsidR="00025B97">
        <w:t>ths that exceeded the required limits. I also tested service-leve</w:t>
      </w:r>
      <w:r w:rsidR="0078456F">
        <w:t>l functionality</w:t>
      </w:r>
      <w:r w:rsidR="002F5AC6">
        <w:t>,</w:t>
      </w:r>
      <w:r w:rsidR="0078456F">
        <w:t xml:space="preserve"> including adding</w:t>
      </w:r>
      <w:r w:rsidR="002F5AC6">
        <w:t>,</w:t>
      </w:r>
      <w:r w:rsidR="0078456F">
        <w:t xml:space="preserve"> deleting</w:t>
      </w:r>
      <w:r w:rsidR="002F5AC6">
        <w:t>,</w:t>
      </w:r>
      <w:r w:rsidR="0078456F">
        <w:t xml:space="preserve"> and updating tasks. These tests ensured that the implementation matched the requirements and correctly handled both valid and invalid scenarios.</w:t>
      </w:r>
    </w:p>
    <w:p w14:paraId="42143A0E" w14:textId="57F97422" w:rsidR="0078456F" w:rsidRDefault="0078456F" w:rsidP="00013C8D">
      <w:r>
        <w:t>For the Appointment Service, I verified that appointment IDs were unique, appointment dates were not null or in the past, and descriptions met the required length constraints</w:t>
      </w:r>
      <w:r w:rsidR="002F5AC6">
        <w:t>.</w:t>
      </w:r>
      <w:r>
        <w:t xml:space="preserve"> Service tests verified that appointments could be added and deleted correctly while preventing duplicate IDs.</w:t>
      </w:r>
    </w:p>
    <w:p w14:paraId="48644E01" w14:textId="1BA534FC" w:rsidR="002F5AC6" w:rsidRDefault="002F5AC6" w:rsidP="00013C8D">
      <w:r>
        <w:t xml:space="preserve">The </w:t>
      </w:r>
      <w:r w:rsidR="0080713A">
        <w:t>quality of my JUnit tests was strong because the tests covered the major functionality and validation requirements for all three services. I included positive testing, negative testing, and boundary testing. Positive tests</w:t>
      </w:r>
      <w:r w:rsidR="00AE3396">
        <w:t xml:space="preserve"> verified that valid data was accepted and processed correctly. Negative tests verified that invalid inputs produced exceptions. Boundary tests verified behavior at the limits of the </w:t>
      </w:r>
      <w:r w:rsidR="00AE3396">
        <w:lastRenderedPageBreak/>
        <w:t>allowed field lengths. Together, these tests helped achieve the required code coverage and provided confidence that the application behaved as expected.</w:t>
      </w:r>
    </w:p>
    <w:p w14:paraId="2D793381" w14:textId="1828F9EC" w:rsidR="0021109F" w:rsidRDefault="001956A0" w:rsidP="00013C8D">
      <w:r>
        <w:t>Writing the JUnit tests helped me better understand how to verify software quality. I ensured that my code was technically sound by testing successful and unsuccessful</w:t>
      </w:r>
      <w:r w:rsidR="00DA48B1">
        <w:t xml:space="preserve"> scenarios. For example, I used assertions such as </w:t>
      </w:r>
      <w:proofErr w:type="spellStart"/>
      <w:proofErr w:type="gramStart"/>
      <w:r w:rsidR="00DA48B1">
        <w:t>assertEquals</w:t>
      </w:r>
      <w:proofErr w:type="spellEnd"/>
      <w:r w:rsidR="00DA48B1">
        <w:t>(</w:t>
      </w:r>
      <w:proofErr w:type="gramEnd"/>
      <w:r w:rsidR="00DA48B1">
        <w:t xml:space="preserve">) to verify successful operations and </w:t>
      </w:r>
      <w:proofErr w:type="spellStart"/>
      <w:proofErr w:type="gramStart"/>
      <w:r w:rsidR="00DA48B1">
        <w:t>assertThrows</w:t>
      </w:r>
      <w:proofErr w:type="spellEnd"/>
      <w:r w:rsidR="00DA48B1">
        <w:t>(</w:t>
      </w:r>
      <w:proofErr w:type="gramEnd"/>
      <w:r w:rsidR="00DA48B1">
        <w:t xml:space="preserve">) to verify that invalid inputs were rejected. Duplicate ID tests ensured that unique identifiers </w:t>
      </w:r>
      <w:r w:rsidR="00460F15">
        <w:t>were enforced, while validation tests ensured that field requirements were consistently applied.</w:t>
      </w:r>
    </w:p>
    <w:p w14:paraId="571DAC08" w14:textId="27A7C009" w:rsidR="009731C8" w:rsidRPr="00013C8D" w:rsidRDefault="009731C8" w:rsidP="00013C8D">
      <w:r>
        <w:t>I also ensured that my code was efficient by creating focused tests that verified one behavior at a time. Each test was designed to evaluate a specific requirement, making it easier to identify failures and debug issues</w:t>
      </w:r>
      <w:r w:rsidR="002211CD">
        <w:t>. The service classes used HashMap data structures to efficiently store and retrieve objects by their IDs, and my tests verified that these operations worked correctly.</w:t>
      </w:r>
    </w:p>
    <w:p w14:paraId="419A068B" w14:textId="6D3DD0E1" w:rsidR="00013C8D" w:rsidRDefault="00013C8D" w:rsidP="00013C8D">
      <w:pPr>
        <w:rPr>
          <w:b/>
          <w:bCs/>
        </w:rPr>
      </w:pPr>
      <w:r>
        <w:rPr>
          <w:b/>
          <w:bCs/>
        </w:rPr>
        <w:t>Reflection</w:t>
      </w:r>
    </w:p>
    <w:p w14:paraId="39C40130" w14:textId="4D0E5410" w:rsidR="00342695" w:rsidRDefault="00835A87" w:rsidP="00013C8D">
      <w:pPr>
        <w:rPr>
          <w:b/>
          <w:bCs/>
        </w:rPr>
      </w:pPr>
      <w:r>
        <w:rPr>
          <w:b/>
          <w:bCs/>
        </w:rPr>
        <w:t>Testing Techniques</w:t>
      </w:r>
    </w:p>
    <w:p w14:paraId="71342785" w14:textId="5B02E262" w:rsidR="00835A87" w:rsidRDefault="00490F0E" w:rsidP="00013C8D">
      <w:r>
        <w:t>Several software testing techniques were used in this project. The main technique was unit testing</w:t>
      </w:r>
      <w:r w:rsidR="00AD27FD">
        <w:t xml:space="preserve">, which </w:t>
      </w:r>
      <w:proofErr w:type="gramStart"/>
      <w:r w:rsidR="00AD27FD">
        <w:t>focuses</w:t>
      </w:r>
      <w:proofErr w:type="gramEnd"/>
      <w:r w:rsidR="00AD27FD">
        <w:t xml:space="preserve"> on verifying individual classes and methods independently. Each JUnit test checked a specific requirement without relying on external systems such as databases or user interfaces.</w:t>
      </w:r>
    </w:p>
    <w:p w14:paraId="282A57A6" w14:textId="384FE2FB" w:rsidR="00410E09" w:rsidRDefault="00410E09" w:rsidP="00013C8D">
      <w:r>
        <w:t>I also used positive testing by verifying that valid contacts, tasks, and appointments could be created, updated, and stored correctly. Negative testing wa</w:t>
      </w:r>
      <w:r w:rsidR="00E67B43">
        <w:t>s used to ensure invalid inputs, such as null values, duplicate IDs, invalid phone number</w:t>
      </w:r>
      <w:r w:rsidR="00EE2FB9">
        <w:t>s, and excessive field lengths, were properly rejected. In addition, I applied</w:t>
      </w:r>
      <w:r w:rsidR="008C26E1">
        <w:t xml:space="preserve"> boundary testing by testing values that exceeded maximum length requirements, helping identify potential issues at input limits.</w:t>
      </w:r>
    </w:p>
    <w:p w14:paraId="4726D5CB" w14:textId="192361AB" w:rsidR="008C26E1" w:rsidRPr="00835A87" w:rsidRDefault="003F7F9B" w:rsidP="00013C8D">
      <w:r>
        <w:t xml:space="preserve">Testing techniques that weren’t used in this project </w:t>
      </w:r>
      <w:r w:rsidR="003B52F3">
        <w:t xml:space="preserve">include Integration testing, system testing, user acceptance testing, and performance testing. These techniques are better suited to larger </w:t>
      </w:r>
      <w:r w:rsidR="003B52F3">
        <w:lastRenderedPageBreak/>
        <w:t>applications with multiple systems, complete user workflows, or performance requirements. Since this project focused on individual service classes, unit testing was the best choice for this.</w:t>
      </w:r>
    </w:p>
    <w:p w14:paraId="5598F018" w14:textId="616B0F60" w:rsidR="00835A87" w:rsidRDefault="00835A87" w:rsidP="00013C8D">
      <w:pPr>
        <w:rPr>
          <w:b/>
          <w:bCs/>
        </w:rPr>
      </w:pPr>
      <w:r>
        <w:rPr>
          <w:b/>
          <w:bCs/>
        </w:rPr>
        <w:t>Mindset</w:t>
      </w:r>
    </w:p>
    <w:p w14:paraId="63FC8149" w14:textId="48DAE94D" w:rsidR="003B52F3" w:rsidRDefault="0081482F" w:rsidP="00013C8D">
      <w:r>
        <w:t xml:space="preserve">While working on this project, I had a cautious and detail-oriented mindset. Rather than just assuming the </w:t>
      </w:r>
      <w:r w:rsidR="00676383">
        <w:t>code worked, I tested both valid and invalid scenarios to identify potential defects. This included testing duplicate IDs, null values, missing records, and invalid field lengths.</w:t>
      </w:r>
    </w:p>
    <w:p w14:paraId="3A2A0A8A" w14:textId="1682C446" w:rsidR="00676383" w:rsidRDefault="004F4F52" w:rsidP="00013C8D">
      <w:r>
        <w:t>I also recognized the relationship between the service classes and the validation logic in the Contact, Task, and Appointment classes. Testing both components helped ensure they worked together correctly and prevented invalid data from being stored.</w:t>
      </w:r>
    </w:p>
    <w:p w14:paraId="15FFC4B1" w14:textId="2556C9B8" w:rsidR="00A168CC" w:rsidRDefault="004F4F52" w:rsidP="00F72846">
      <w:r>
        <w:t>To limit bias, I intentionally created tests that were expected to fail</w:t>
      </w:r>
      <w:r w:rsidR="00A168CC">
        <w:t>, allowing me to evaluate the code objectively. This approach helped me focus on finding defects instead of proving that my code was right.</w:t>
      </w:r>
    </w:p>
    <w:p w14:paraId="520E27C4" w14:textId="44CB87D5" w:rsidR="00F72846" w:rsidRPr="003B52F3" w:rsidRDefault="00356787" w:rsidP="00F72846">
      <w:r>
        <w:t>I learned the importance of maintaining high-quality standards in software development. Thorough testing helps prevent defects, reduces technical debt, and makes future maintenance easier. As a software engineer, I plan to continue using comprehensive testing and careful validation to build reliable software.</w:t>
      </w:r>
    </w:p>
    <w:sectPr w:rsidR="00F72846" w:rsidRPr="003B52F3">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37B9E" w14:textId="77777777" w:rsidR="00674FFB" w:rsidRDefault="00674FFB">
      <w:pPr>
        <w:spacing w:line="240" w:lineRule="auto"/>
      </w:pPr>
      <w:r>
        <w:separator/>
      </w:r>
    </w:p>
    <w:p w14:paraId="2D2A43E0" w14:textId="77777777" w:rsidR="00674FFB" w:rsidRDefault="00674FFB"/>
  </w:endnote>
  <w:endnote w:type="continuationSeparator" w:id="0">
    <w:p w14:paraId="049953BE" w14:textId="77777777" w:rsidR="00674FFB" w:rsidRDefault="00674FFB">
      <w:pPr>
        <w:spacing w:line="240" w:lineRule="auto"/>
      </w:pPr>
      <w:r>
        <w:continuationSeparator/>
      </w:r>
    </w:p>
    <w:p w14:paraId="092E6197" w14:textId="77777777" w:rsidR="00674FFB" w:rsidRDefault="00674F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C5511"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3400"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4453"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91BD1" w14:textId="77777777" w:rsidR="00674FFB" w:rsidRDefault="00674FFB">
      <w:pPr>
        <w:spacing w:line="240" w:lineRule="auto"/>
      </w:pPr>
      <w:r>
        <w:separator/>
      </w:r>
    </w:p>
    <w:p w14:paraId="680CE5B5" w14:textId="77777777" w:rsidR="00674FFB" w:rsidRDefault="00674FFB"/>
  </w:footnote>
  <w:footnote w:type="continuationSeparator" w:id="0">
    <w:p w14:paraId="7E19E97C" w14:textId="77777777" w:rsidR="00674FFB" w:rsidRDefault="00674FFB">
      <w:pPr>
        <w:spacing w:line="240" w:lineRule="auto"/>
      </w:pPr>
      <w:r>
        <w:continuationSeparator/>
      </w:r>
    </w:p>
    <w:p w14:paraId="431F3873" w14:textId="77777777" w:rsidR="00674FFB" w:rsidRDefault="00674F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C7D4"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CC0F"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15FD6"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7E1"/>
    <w:rsid w:val="00013C8D"/>
    <w:rsid w:val="00023AFE"/>
    <w:rsid w:val="00025B97"/>
    <w:rsid w:val="000A3D9B"/>
    <w:rsid w:val="000B02E7"/>
    <w:rsid w:val="000C7313"/>
    <w:rsid w:val="000D4642"/>
    <w:rsid w:val="000D539D"/>
    <w:rsid w:val="00116273"/>
    <w:rsid w:val="001956A0"/>
    <w:rsid w:val="0021109F"/>
    <w:rsid w:val="002211CD"/>
    <w:rsid w:val="002C79E6"/>
    <w:rsid w:val="002F3AE9"/>
    <w:rsid w:val="002F5AC6"/>
    <w:rsid w:val="00342695"/>
    <w:rsid w:val="0034738A"/>
    <w:rsid w:val="00356787"/>
    <w:rsid w:val="003804CC"/>
    <w:rsid w:val="003A0C89"/>
    <w:rsid w:val="003B52F3"/>
    <w:rsid w:val="003F7F9B"/>
    <w:rsid w:val="00410E09"/>
    <w:rsid w:val="00430DED"/>
    <w:rsid w:val="00460F15"/>
    <w:rsid w:val="004717E1"/>
    <w:rsid w:val="00490F0E"/>
    <w:rsid w:val="004F4F52"/>
    <w:rsid w:val="005C199E"/>
    <w:rsid w:val="00664C1A"/>
    <w:rsid w:val="00674FFB"/>
    <w:rsid w:val="00676383"/>
    <w:rsid w:val="0078456F"/>
    <w:rsid w:val="007C60EC"/>
    <w:rsid w:val="0080713A"/>
    <w:rsid w:val="0081482F"/>
    <w:rsid w:val="00835A87"/>
    <w:rsid w:val="0087407D"/>
    <w:rsid w:val="008C24F8"/>
    <w:rsid w:val="008C26E1"/>
    <w:rsid w:val="009731C8"/>
    <w:rsid w:val="00A168CC"/>
    <w:rsid w:val="00A417C1"/>
    <w:rsid w:val="00A50315"/>
    <w:rsid w:val="00AD0755"/>
    <w:rsid w:val="00AD27FD"/>
    <w:rsid w:val="00AE3396"/>
    <w:rsid w:val="00B863FB"/>
    <w:rsid w:val="00B86440"/>
    <w:rsid w:val="00BA0D46"/>
    <w:rsid w:val="00BB2D6F"/>
    <w:rsid w:val="00C00F8F"/>
    <w:rsid w:val="00C03068"/>
    <w:rsid w:val="00D620FD"/>
    <w:rsid w:val="00D91044"/>
    <w:rsid w:val="00DA48B1"/>
    <w:rsid w:val="00E67454"/>
    <w:rsid w:val="00E67B43"/>
    <w:rsid w:val="00EC2C5F"/>
    <w:rsid w:val="00EE1437"/>
    <w:rsid w:val="00EE14CD"/>
    <w:rsid w:val="00EE2FB9"/>
    <w:rsid w:val="00EF55C5"/>
    <w:rsid w:val="00F6242A"/>
    <w:rsid w:val="00F72846"/>
    <w:rsid w:val="00F746D2"/>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1AC05"/>
  <w15:chartTrackingRefBased/>
  <w15:docId w15:val="{57B274CD-A329-443E-B043-E281A1EC7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me\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1369</TotalTime>
  <Pages>4</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Kendall Meredith</cp:lastModifiedBy>
  <cp:revision>41</cp:revision>
  <dcterms:created xsi:type="dcterms:W3CDTF">2026-06-14T19:13:00Z</dcterms:created>
  <dcterms:modified xsi:type="dcterms:W3CDTF">2026-06-16T01:58:00Z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00c8d732-2d57-4d4a-9a2a-04d53151df6b</vt:lpwstr>
  </property>
</Properties>
</file>